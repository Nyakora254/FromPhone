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092" w:right="0" w:firstLine="0"/>
      </w:pPr>
      <w:r/>
      <w:r>
        <w:rPr baseline="0" dirty="0">
          <w:rFonts w:ascii="Times New Roman" w:hAnsi="Times New Roman" w:cs="Times New Roman"/>
          <w:b/>
          <w:bCs/>
          <w:u w:val="single"/>
          <w:color w:val="000000"/>
          <w:spacing w:val="-1"/>
          <w:sz w:val="24"/>
          <w:szCs w:val="24"/>
          <w:lang w:val="en-US"/>
        </w:rPr>
        <w:t>GRADE 9 RATIONALIZED ENGLISH LESSON PLANS- TERM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8992" w:type="dxa"/>
        <w:tblLook w:val="04A0" w:firstRow="1" w:lastRow="0" w:firstColumn="1" w:lastColumn="0" w:noHBand="0" w:noVBand="1"/>
      </w:tblPr>
      <w:tblGrid>
        <w:gridCol w:w="1598"/>
        <w:gridCol w:w="1522"/>
        <w:gridCol w:w="1949"/>
        <w:gridCol w:w="1411"/>
        <w:gridCol w:w="1397"/>
        <w:gridCol w:w="1133"/>
      </w:tblGrid>
      <w:tr>
        <w:trPr>
          <w:trHeight w:hRule="exact" w:val="618"/>
        </w:trPr>
        <w:tc>
          <w:tcPr>
            <w:tcW w:w="159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86" w:right="-18" w:firstLine="0"/>
            </w:pPr>
            <w:r>
              <w:drawing>
                <wp:anchor simplePos="0" relativeHeight="251658309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0" name="Freeform 1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8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1" name="Freeform 1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1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3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3" name="Freeform 1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21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>
              <w:drawing>
                <wp:anchor simplePos="0" relativeHeight="251658315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-5943</wp:posOffset>
                  </wp:positionV>
                  <wp:extent cx="6097" cy="6096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17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5" name="Freeform 1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3" w:after="371" w:line="240" w:lineRule="auto"/>
              <w:ind w:left="91" w:right="-18" w:firstLine="0"/>
            </w:pPr>
            <w:r>
              <w:drawing>
                <wp:anchor simplePos="0" relativeHeight="251658319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-5943</wp:posOffset>
                  </wp:positionV>
                  <wp:extent cx="6096" cy="6096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2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2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-5943</wp:posOffset>
                  </wp:positionV>
                  <wp:extent cx="6095" cy="6096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88"/>
        </w:trPr>
        <w:tc>
          <w:tcPr>
            <w:tcW w:w="159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6" behindDoc="0" locked="0" layoutInCell="1" allowOverlap="1">
                  <wp:simplePos x="0" y="0"/>
                  <wp:positionH relativeFrom="page">
                    <wp:posOffset>-6096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232" w:line="240" w:lineRule="auto"/>
              <w:ind w:left="91" w:right="-18" w:firstLine="0"/>
            </w:pPr>
            <w:r>
              <w:drawing>
                <wp:anchor simplePos="0" relativeHeight="251658358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0" name="Freeform 1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0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153</wp:posOffset>
                  </wp:positionV>
                  <wp:extent cx="6096" cy="6096"/>
                  <wp:effectExtent l="0" t="0" r="0" b="0"/>
                  <wp:wrapNone/>
                  <wp:docPr id="111" name="Freeform 1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232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2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1</wp:posOffset>
                  </wp:positionV>
                  <wp:extent cx="6097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4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6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1</wp:posOffset>
                  </wp:positionV>
                  <wp:extent cx="6096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68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1</wp:posOffset>
                  </wp:positionV>
                  <wp:extent cx="6095" cy="6096"/>
                  <wp:effectExtent l="0" t="0" r="0" b="0"/>
                  <wp:wrapNone/>
                  <wp:docPr id="115" name="Freeform 1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71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0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-6223</wp:posOffset>
            </wp:positionV>
            <wp:extent cx="6097" cy="6096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3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6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-6223</wp:posOffset>
            </wp:positionV>
            <wp:extent cx="6096" cy="6096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0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-6223</wp:posOffset>
            </wp:positionV>
            <wp:extent cx="6095" cy="6096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8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-6223</wp:posOffset>
            </wp:positionV>
            <wp:extent cx="6095" cy="6096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Personal Grooming Listening and Speaking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Listening to Respond: Expressing Feelings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25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words and expressions used to describe their feelings towards a poem.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Express their feelings towards the subject matter of a poem.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the importance of poem recitation for effective communication.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one express their feeling while reciting a poem?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 Page 232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Organization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Review the previous lesson’s main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points about poetry and poetic devices.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brief discussion on their prior knowledge of poems, asking questions like,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“What emotions can poems evoke?”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the relevant content from page 232, focusing on expressing feelings.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Emotions in Poetry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with students how poetry can evoke different feelings.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9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examples of poetic lines and ask students to identify the feelings they evoke.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share their thoughts in small groups.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Vocabulary for Expressing Feelings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vocabulary specific to expressing emotions (e.g., joy, sorrow, nostalgia).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word bank on the board with students suggesting emotional words.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Invite learners to pick words from the board to describe feelings evoked by a selected poem.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Personal Response to Poetry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choose a favorite poem or one from the learning resource.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them to write down their personal feelings and thoughts about the subject matter in one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two sentences.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Poem Recitation Practice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importance of recitation and how tone and inflection can impact the expression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emotions.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Pair students to practice reciting their chosen poem with an emphasis on conveying feelings.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points: the importance of feelings in poetry, vocabulary for expression,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role of recitation.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 such as a "Feelings Charades," where students act 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different emotions related to poetry, promoting engagement.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session's content by mentioning that they will focus on identifying themes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poetry.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Personal Poetry Creation: Have students write a short poem expressing their own feelings on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 of their choice. Encourage them to use the vocabulary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Poetry Recital: Organize a class poetry recital where students select a poem they connect with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present it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Poetic Emotions Journal: Start a journal where students can record emotions they feel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response to different poems they read throughout the week.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5" name="Freeform 1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7" name="Freeform 1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29" name="Freeform 1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31" name="Freeform 1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2" name="Freeform 1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33" name="Freeform 1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4" name="Freeform 1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5" name="Freeform 1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36" name="Freeform 1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37" name="Freeform 1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8" name="Freeform 1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39" name="Freeform 1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40" name="Freeform 1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 Comprehension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clues in the passage from which conclusions can be drawn.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0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Infer information and meaning of words and expressions from a passage.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a desire to read.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one draw conclusions from a text?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234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reading comprehension strategies and discuss students'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in using these strategies in their reading.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passage students will be working with from the learning resources, highlighting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drawing conclusions from text.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Clues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aloud the selected passage from Page 234.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underline or highlight clues in the text that hint at underlying messages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as a class what clues they identified and how these clues can guide their understanding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the text.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Drawing Conclusions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in a group activity where they create a list of potential conclusions based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clues they identified.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8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have them share their conclusions and the reasoning behind them, encouraging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supportive dialogue around differing interpretations.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Inferring Meaning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Focus on specific words and expressions from the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a think-pair-share model to ask students to infer meanings based on context. What do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these words express about the characters or themes?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Engaging with the Text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express how the passage connects with their own experiences or current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events, promoting a desire to explore more texts.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them write a brief reflection on why they think reading is significant.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key points discussed: the importance of clues, drawing conclusions, and inferring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meanings from texts.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or game, to reinforce the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of the concepts covered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previewing the next topic or encouraging them to think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what they might read over the weekend.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Reading Journal: Encourage students to keep a reading journal where they write about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conclusions they draw from different texts they read independently.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Inference Posters: Assign students to create visual posters that illustrate a passage and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conclusions they can draw from it, to display in the classroom.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Peer Reading Groups: Have students form small groups to read different articles or short stories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present their findings to the class, emphasizing inference and conclusions in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presentations.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0" name="Freeform 1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1" name="Freeform 1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2" name="Freeform 1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3" name="Freeform 1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54" name="Freeform 1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5" name="Freeform 1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56" name="Freeform 1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7" name="Freeform 1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58" name="Freeform 1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59" name="Freeform 1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0" name="Freeform 1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62" name="Freeform 1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3" name="Freeform 1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64" name="Freeform 1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607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Phrasal Verbs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phrasal verbs formed from break, hang, run, and turn in texts.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the given phrasal verbs in sentences of their own.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Value the importance of using phrasal verbs in spoken and written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are phrasal verbs different from other verbs?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238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the class by reviewing the previous lesson on verb forms and their functions.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concept of phrasal verbs, highlighting that they consist of a verb and one or more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particles (prepositions or adverbs).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aloud the relevant content from Page 238, prompting a discussion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initial thoughts about phrasal verbs and their examples.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The development of this lesson will be split into the following steps: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Phrasal Verbs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Work together as a class to locate examples of the phrasal verbs formed from “break,” “hang,”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“run,” and “turn” in the text.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these examples on the board and discuss their meanings in context as a 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Usage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different contexts in which phrasal verbs can be used (e.g., informal vs. formal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communication).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examples of how the meaning of phrasal verbs can change based on context.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Creating Own Sentences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pairs or small groups, have students create their own sentences using each of the identified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phrasal verbs from the previous step.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be creative and consider how changing the sentence context might alter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a few pairs to share their sentences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constructive peer feedback and guide students to help one another refine their usage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understanding.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lesson by revisiting the key points: the definition of phrasal verbs, the specific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verbs discussed, and their importance in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like a quick quiz, where students can match phrasal verbs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meanings.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introducing the upcoming topic, such as exploring more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complex verb forms or another grammar element.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students to choose a short piece of writing (such as a paragraph from a book or 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article) and identify the phrasal verbs used within that text.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create a comic strip or a short skit that incorporates at least 5 different phrasal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verbs, emphasizing their meanings through context.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learners to keep a "phrasal verb diary" where they write down new phrasal verbs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encounter throughout the week along with their meanings and example sentences.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6" name="Freeform 1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179" name="Freeform 1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181" name="Freeform 1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2" name="Freeform 1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183" name="Freeform 1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4" name="Freeform 1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5" name="Freeform 1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186" name="Freeform 1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187" name="Freeform 1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8" name="Freeform 1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189" name="Freeform 1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190" name="Freeform 1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2" w:after="0" w:line="265" w:lineRule="exact"/>
        <w:ind w:left="920" w:right="0" w:firstLine="0"/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line">
              <wp:posOffset>-6197</wp:posOffset>
            </wp:positionV>
            <wp:extent cx="6097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line">
              <wp:posOffset>-6197</wp:posOffset>
            </wp:positionV>
            <wp:extent cx="6096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line">
              <wp:posOffset>-6197</wp:posOffset>
            </wp:positionV>
            <wp:extent cx="6095" cy="6096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line">
              <wp:posOffset>-6197</wp:posOffset>
            </wp:positionV>
            <wp:extent cx="6095" cy="6096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Play Characterisation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clues for identifying traits of different characters in a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the clues to describe the characters in a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characterization in determining virtues and vices in society.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Which words or expressions can you use to describe one’s character?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241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by asking students to recall the key points about plays and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significance.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content from the assigned learning resources,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 traits and the clues that reveal them.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Identifying Traits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various methods to identify character traits in a play. Introduce terms such as dialogue,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actions, and interactions with other characters.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give examples of traits from characters in a play they have previously studied</w:t>
      </w:r>
      <w:r>
        <w:rPr baseline="0" dirty="0">
          <w:rFonts w:ascii="Times New Roman" w:hAnsi="Times New Roman" w:cs="Times New Roman"/>
          <w:color w:val="000000"/>
          <w:spacing w:val="20"/>
          <w:sz w:val="24"/>
          <w:szCs w:val="24"/>
          <w:lang w:val="en-US"/>
        </w:rPr>
        <w:t>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Clue Hunt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short excerpts from different plays.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have them identify clues in the text that reveal character traits. For instance, what does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 character's dialogue suggest about their personality?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underline or highlight these clues.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9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small groups, have students share the clues they found and discuss what traits these clues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reveal about the characters.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the discussion towards understanding how these traits reflect broader societal virtues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Character Description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each group to choose one character and use the clues they identified to write a brief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 description.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will present their character description to the class, focusing on how the character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exemplifies certain traits.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learned about character traits and their significance in plays.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activity where students describe a character from a known play using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set descriptor sheet to reinforce their understanding.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the topic of character development and arcs,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students to think about how characters can change throughout a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students to read a short play at home and choose one character to analyze. They should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write a one-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page report discussing how the character’s traits reflect societal issues.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create a character infographic summarizing key traits, relationships,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societal implications that could be displayed in class.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1: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0" name="Freeform 2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1" name="Freeform 2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2" name="Freeform 2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3" name="Freeform 2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04" name="Freeform 2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5" name="Freeform 2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06" name="Freeform 2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7" name="Freeform 2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08" name="Freeform 2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09" name="Freeform 2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0" name="Freeform 2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12" name="Freeform 2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15" name="Freeform 2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002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2" w:right="6977" w:firstLine="0"/>
        <w:jc w:val="right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Writing Process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the different stages of the writing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4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the writing process in creating a dialogue on a relevant theme.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the writing process.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should you plan your writing?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247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main concepts from the previous lesson about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brief discussion about their thoughts on planning and its relationship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effective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lesson's focus on the different stages of the writing process.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the Writing Process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the stages of the writing process: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Prewriting (brainstorming and planning)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Drafting (writing the initial version)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Revising (making changes and improvements)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4. Editing (checking for grammar and punctuation)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5. Publishing (sharing the final piece)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discussion, asking students why each stage is important (linking this to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inquiry question).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Prewriting Activity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students to choose a relevant theme (e.g., friendship, conflict, or cultural identity).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them brainstorm ideas on their theme using a mind map or list. Encourage them to write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down potential dialogue exchanges that could take place around this theme.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Drafting the Dialogue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to write a short dialogue (around 5-6 lines) using the ideas generated in the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prewriting step. Encourage them to focus on character interaction and the emotions behind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dialogue.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Remind them to think about how to convey their theme clearly through the dialogue.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Pair 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Pair students up to share their dialogues with each other.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give constructive feedback, focusing on clarity, engagement, and whether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theme is effectively conveyed.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about the writing process stages and their application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creating dialogue.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Conduct a brief interactive activity, such as a “quick write” where students jot down one thing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learned about the writing process and one question they still have.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upcoming topics related to story development and character building.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Homework: Have students choose a different theme and write a complete dialogue using all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stages of the writing process. This should be submitted in a word-processed format.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Journals: Encourage students to maintain a creative journal where they can regularly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 short writing exercises related to the writing process and themes discussed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Peer Review Sessions: Organize peer review sessions where students can read and provide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feedback to their classmates’ dialogues or other writing pieces.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6" name="Freeform 2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7" name="Freeform 2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28" name="Freeform 2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29" name="Freeform 2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0" name="Freeform 2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2" name="Freeform 2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33" name="Freeform 2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4" name="Freeform 2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5" name="Freeform 2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36" name="Freeform 2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37" name="Freeform 2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8" name="Freeform 2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39" name="Freeform 2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40" name="Freeform 2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PERSONAL GROOMING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Listening to Respond: Expressing Feelings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254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Identify words and expressions used to describe their feelings towards a poem.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Express their feelings towards the subject matter of a poem.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the importance of poem recitation for effective communication.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one express their feelings while reciting a poem?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232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on poetry and its elements.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their thoughts about what makes a poem impactful.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students to read and discuss the relevant section from the learning resources,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key expressions of feelings in poetry.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Feelings in Poetry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types of feelings that poetry can evoke (e.g., joy, sadness, nostalgia).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list words or phrases that express these feelings.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brief discussion on how different poems can invoke different feelings.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a Selected Poem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Choose a specific poem from the resources. Read it aloud to the class, emphasizing tone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emotion.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identify specific lines or words that triggered feelings for them.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2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their interpretations and how these relate to the poem's overall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Expressing Feelings through Recitation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importance of tone, inflection, and body language in recitation.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6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pairs and have them practice reciting selected lines from the poem,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expressing their feelings through voice modulation and gestures.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Reconvene as a class, and allow pairs to share their recitations.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various feelings conveyed and how different expressions can alter the audience's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perception of the poem.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their own feelings and experience with poetry.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the lesson: identifying feelings in poetry, the importance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effective recitation, and personal expression.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an interactive activity where students write one word that sums up how they felt about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poem and share it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session by asking students to consider a poem they connect with and how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might express that connection.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select their favorite poem and write a short paragraph reflecting on their feelings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it.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 poetry reading event where students can recite chosen poems in pairs or small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groups, showcasing their understanding of expression.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write their own poems and focus on how they would like to express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specific feelings when reciting them.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0" name="Freeform 2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1" name="Freeform 2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2" name="Freeform 2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3" name="Freeform 2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54" name="Freeform 2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5" name="Freeform 2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56" name="Freeform 2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7" name="Freeform 2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59" name="Freeform 2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0" name="Freeform 2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62" name="Freeform 2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3" name="Freeform 2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65" name="Freeform 2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 Comprehension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Summarise ideas in a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7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the skills of making inferences and drawing conclusions in independent reading.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Develop a desire to read.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summarise information from a text?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 (Page 234)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on reading strategies.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8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the resource,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summarising and inference-making.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Summarisation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summarisation is and why it is important.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 short paragraph from Page 234 for a guided summarisation exercise.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identify the main ideas and supporting details together.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Practicing Summarisation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a different passage from the same resource.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pairs, have them summarise the passage in 3-4 sentences.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the room, offering support and feedback as needed.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Making Inferences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concept of making inferences and how it differs from summarising.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a short story excerpt together, stopping to identify hints or clues that lead to conclusions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character motivations or themes.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Applying Inferences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independently read a brief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them to respond to specific questions that require them to infer meanings or draw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conclusions based on the text. 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Summarise the key points covered, reiterating the importance of summarising and making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inferences.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(e.g., "Two Truths and a Lie" based on what they inferred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from texts).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session, which will focus on narrative techniques and story elements,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students to think about the questions: "What makes a story engaging?"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Independent Reading Homework: Assign students to choose a book or article and write a brief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summary (150-200 words), highlighting the main ideas and any inferences they made while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Reading Journal: Encourage students to maintain a reading journal where they summarise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chapters or articles, practice making inferences, and reflect on their reading experiences.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5" name="Freeform 2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6" name="Freeform 2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7" name="Freeform 2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78" name="Freeform 2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279" name="Freeform 2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0" name="Freeform 2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281" name="Freeform 2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2" name="Freeform 2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283" name="Freeform 2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4" name="Freeform 2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5" name="Freeform 2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286" name="Freeform 2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287" name="Freeform 2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8" name="Freeform 2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289" name="Freeform 2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290" name="Freeform 2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7607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Phrasal Verbs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meaning of phrasal verbs.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phrasal verbs to construct sentences based on personal grooming and health education.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Value the importance of using phrasal verbs in spoken and written communication.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learn the meaning of phrasal verbs?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238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Briefly review the previous lesson on basic verbs and their forms.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topic of phrasal verbs and their significance in daily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read and discuss relevant content from the learning resources (Page 238),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phrasal verbs related to personal grooming and health.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Phrasal Verbs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phrasal verbs and provide examples (e.g., "wash up," "brush up").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phrasal verbs can change meaning based on context.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 brief discussion, asking them if they can share any phrasal verbs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know.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Meanings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Distribute a list of common phrasal verbs related to personal grooming (e.g., "get ready," "clean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up").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pairs, have students work to match each phrasal verb with its meaning.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89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Review the answers as a class, emphasizing why it’s important to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know these meanings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effective communication.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Sentence Construction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create their own sentences using at least three different phrasal verbs from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previous exercise.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relate the sentences to personal grooming and health education themes.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some of the sentences aloud to foster peer learning.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Practical Application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role-play activity where students must use phrasal verbs in a conversational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context related to health or grooming (e.g., preparing for a sports event, discussing hygiene).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act out dialogues in pairs, using at least three phrasal verbs.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4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lesson: definitions, meanings, and usage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phrasal verbs.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Highlight the importance of using phrasal verbs in improving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quick quiz on phrasal verbs, to reinforce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concepts.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4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Give a preview of the next session, which will focus on integrating phrasal verbs into writing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exercises.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Personal Grooming Diary: Students can keep a weekly diary where they write about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grooming habits using at least five different phrasal verbs each week.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Comic Strip: Have students illustrate a comic strip that includes dialogues featuring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phrasal verbs related to health and grooming. This can be displayed in the classroom.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Phrasal Verb Quiz Game: Organize a quiz bowl where students can answer questions related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meanings and usage of phrasal verbs in teams.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0" name="Freeform 3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1" name="Freeform 3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2" name="Freeform 3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3" name="Freeform 3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5" name="Freeform 3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08" name="Freeform 3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11" name="Freeform 3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14" name="Freeform 3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Play Characterisation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or watch video clips of a play and identify the clues used to describe character traits.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Dramatise a section of a play to highlight the traits of some characters.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role of characterization in determining virtues and vices in society.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characterisation important?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241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themes in literature.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key concepts of characterization.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Characterisation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Define characterisation: Explain what characterisation is and its significance in plays. Discuss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authors provide clues about characters through dialogue, actions, and descriptions.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key terms: protagonist, antagonist, traits, virtues, and vices.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Reading/Watching Clips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learners to read a selected excerpt from a play or watch a short video clip of a play</w:t>
      </w:r>
      <w:r>
        <w:rPr baseline="0" dirty="0">
          <w:rFonts w:ascii="Times New Roman" w:hAnsi="Times New Roman" w:cs="Times New Roman"/>
          <w:color w:val="000000"/>
          <w:spacing w:val="20"/>
          <w:sz w:val="24"/>
          <w:szCs w:val="24"/>
          <w:lang w:val="en-US"/>
        </w:rPr>
        <w:t>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they engage with the material, ask them to take notes on specific lines or actions that reveal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characters' traits.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Class Discussion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discussion where students share their observations on the character traits they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identified. Guide them to connect these traits to larger themes within the play, such as how these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traits reflect societal virtues and vices.  </w:t>
      </w: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Dramatization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small groups, have students choose a scene that shows distinct character traits and perform a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short dramatization. Encourage them to emphasize vocal tone and body language to portray those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traits effectively.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discussed during the lesson: the definition of characterisation, how it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manifests in literature, and its importance in reflecting societal values.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(e.g., a quick quiz or think-pair-share) to reinforce the main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previewing the upcoming topic: "Exploring Themes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through Character Actions."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Character Journal: Have students maintain a journal where they track character developments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across different plays they read (or watch). They can note changes in traits or motivations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relate them to the story’s themes.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Create Your Character: Students can create their own character for a short play, detailing traits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background, and then write a brief scene that highlights these characteristics.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Character Debate: Organize a class debate where students take on the role of characters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defend their decisions based on their traits as depicted in the play.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2: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5" name="Freeform 3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6" name="Freeform 3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7" name="Freeform 3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28" name="Freeform 3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29" name="Freeform 3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0" name="Freeform 3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31" name="Freeform 3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2" name="Freeform 3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33" name="Freeform 3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4" name="Freeform 3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5" name="Freeform 3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36" name="Freeform 3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37" name="Freeform 3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8" name="Freeform 3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39" name="Freeform 3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40" name="Freeform 3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The Writing Process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different topics related to personal grooming, respect, and life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Emphasize the importance of each stage in the writing process in crafting flawless dialogues.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writing process.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learn dialogue writing?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247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descriptive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discussion about their understanding of dialogue and its role in storytelling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focusing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dialogue writing, personal grooming, respect, and life skills.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Topics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brainstorming session where students share what they know about personal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grooming, respect, and life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Write down their ideas on the board and group them into categories (e.g., physical grooming,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self-respect, social skills).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consider how dialogue can express these themes in writing.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the Writing Process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68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stages of the writing process: Prewriting, Drafting, Revising, Editing,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Publishing.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6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each stage in detail and highlight the importance of each in writing dialogue. Use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examples from the learning resource to illustrate how each stage contributes to effective writing.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about how they would plan and develop a dialogue that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incorporates the themes discussed.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Practicing Dialogue Writing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students with a prompt related to personal grooming or respect (e.g., A conversation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two friends discussing the importance of confidence and presentation).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1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draft a short dialogue based on the prompt. Encourage them to apply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writing process stages briefly as they compose their dialogues.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share their dialogues in pairs or small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give constructive feedback to one another based on the clarity and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effectiveness of the dialogue. Discuss how the dialogue can be revised for impact and flow.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learned about dialogue writing and the importance of each stage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writing process.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quiz or discussion for students to reflect on why dialogue is vital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writing and everyday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future topics, such as character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development or plot structure.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 Assignment: Students could write a short story that includes a dialogue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two characters exploring themes of personal grooming and respect.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Peer Review Exercise: Organize a peer review session where students exchange their dialogue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drafts and provide feedback. Encourage them to focus on whether the dialogues convey respect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understanding.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Role-Playing Activity: Have students act out their dialogues in small groups, allowing them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 how dialogue influences communication and relationships.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0" name="Freeform 3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1" name="Freeform 3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2" name="Freeform 3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3" name="Freeform 3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54" name="Freeform 3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5" name="Freeform 3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56" name="Freeform 3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7" name="Freeform 3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58" name="Freeform 3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59" name="Freeform 3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0" name="Freeform 3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61" name="Freeform 3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62" name="Freeform 3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3" name="Freeform 3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64" name="Freeform 3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65" name="Freeform 3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71" name="Freeform 3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SEA TRAVEL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Extensive Listening: Speeches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issues addressed by different speeches listened to.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8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Take notes on the points made by the different speakers regarding the issue.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Acknowledge the importance of getting information from varied sources.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you ensure that you remember what you hear from a speech?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Resources: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Skills in English Grade 9 Page 251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Selected speeches (audio clips) addressing sea travel issues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Begin by briefly reviewing key points from the previous lesson to activate prior knowledge.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day's focus by guiding learners through the relevant content in the learning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resources. Emphasize the importance of identifying key issues in speeches.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Speeches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 the characteristics of effective speeches, including the speaker’s purpose, audience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engagement, and clarity of message.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Listen to a short snippet of a selected speech addressing sea travel. Ask students to name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issue presented.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Guided Note-Taking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While playing the second speech, model how to take effective notes. Focus on noting central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ideas, supporting points, and any personal reflections.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write down one significant point made by the speaker.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students into small groups to discuss the speeches they heard.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will summarize the important issues identified in their notes and compare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findings with peers.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 Sharing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Regroup as a class and have each group share one key point from their discussion.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8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Facilitate a conversation about the differences and similarities in issues presented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speeches.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in the lesson and restate the learning objectives.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learners in a brief interactive activity where they reflect on their note-taking strategies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share tips with classmates.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Preview the next lesson’s topics by posing guiding question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 about the importance of multiple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perspectives in understanding complex issues.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Assign students to watch a recorded speech online (e.g., TED Talks) and write a reflection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5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summarizing the main issues addressed, the speaker's tone, and their personal reaction to 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5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create their own speeches on a topic related to sea travel and present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 to the class, practicing both speaking and listening skills.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5" name="Freeform 3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6" name="Freeform 3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7" name="Freeform 3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78" name="Freeform 3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379" name="Freeform 3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0" name="Freeform 3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381" name="Freeform 3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2" name="Freeform 3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383" name="Freeform 3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4" name="Freeform 3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5" name="Freeform 3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386" name="Freeform 3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387" name="Freeform 3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8" name="Freeform 3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389" name="Freeform 3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390" name="Freeform 3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Reading: Visualizing and Summarizing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mental images created from a read passage.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what a paragraph and the overall passage are about.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role of visualizing and summarizing in enhancing understanding of a text.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is it important to make a relevant summary of a text?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253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Lesson: Ask students to recall what they learned about reading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comprehension strategies in the last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Discussion: Introduce the concept of visualizing and summarizing as key strategies in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understanding texts. Guide learners to skim through the relevant content in the learning resource,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examples of these strategies.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Mental Imaging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Read a selected passage from Page 253 aloud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Task: After reading, ask students to close their eyes and visualize the images that come to mind.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Discussion: Invite students to share their mental images and how they relate to the text. Discuss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these images enhance their understanding of the passage.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Summarizing a Paragraph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Choose a paragraph from the passage and review it together as a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Task: Ask students to identify the main idea and supporting details.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2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Outcome: Have students write a one-sentence summary of the paragraph and share it with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partner.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Summarizing the Whole Passage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Together, identify the key points and themes discussed in the entire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Task: Guide students in forming a concise summary of the passage, focusing on the essential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points and omitting unnecessary details.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Discussion on Importance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Facilitate a discussion on the key inquiry question: "Why is it important to make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relevant summary of a text?"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Task: Prompt students to reflect on how summarizing can help them in their reading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studying, making connections to personal experiences with texts.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discussed during the lesson, highlighting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visualizing and summarizing.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Interactive Activity: Conduct a quick round of "summarizing bingo" where students use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summaries to complete a bingo card with words or phrases from the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lesson's topic, urging students to think about other texts they encounter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can visualize and summarize those effectively.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Visualizing Through Art: Have students create a drawing or collage based on their mental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images from the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 Writing Challenge: Assign students to select a text (a page from a book, an article,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etc.) and practice summarizing it using the skills learned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Peer Teaching: In pairs, students can take turns summarizing a text to each other, discussing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visual images they created during their reading.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0" name="Freeform 4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1" name="Freeform 4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2" name="Freeform 4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3" name="Freeform 4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04" name="Freeform 4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5" name="Freeform 4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06" name="Freeform 4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7" name="Freeform 4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08" name="Freeform 4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09" name="Freeform 4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0" name="Freeform 4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11" name="Freeform 4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12" name="Freeform 4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3" name="Freeform 4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14" name="Freeform 4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15" name="Freeform 4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Complex Sentences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subordinating conjunctions in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2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Construct complex sentences using subordinating conjunctions learned.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use of conjunctions in grammar.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conjunctions in sentences?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257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Start the class with a brief review of the previous lesson to activate prior knowledge about basic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sentence structures.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share what they remember about conjunctions, leading to a discussion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how they enhance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the relevant section from Page 257 of the learning resource, prompting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 to look for examples of subordinating conjunctions.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Subordinating Conjunctions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subordinating conjunctions and provide a list (e.g., although, because, since, unless,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while).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2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Highlight their function in creating complex sentences by linking an independent clause to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dependent clause.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examples as a class, identifying the subordinating conjunction in each.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Guided Practice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a worksheet with sentences missing subordinating conjunctions.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Work as a class to fill in blanks, encouraging volunteers to explain their choices.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Focus on understanding how each conjunction changes the relationship between ideas within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sentences.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Constructing Complex Sentences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create their own sentences using provided subordinating conjunctions.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creativity, allowing them to develop sentences that relate to personal experiences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topics of interest.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a few examples with the class for discussion.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Peer Review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students exchange sentences and provide feedback on clarity and the effective use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subordinating conjunctions.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discuss the impact of conjunctions on the meaning of each sentence.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covered during the lesson, including the definition of subordinating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conjunctions and their role in creating complex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activity where students identify subordinating conjunctions in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new example sentence presented on the board.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 by introducing the concept of compound sentences and asking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about how they differ from complex sentences.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 Assignment: Have students write a short story or a narrative paragraph that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includes at least five complex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Conjunction Scavenger Hunt: Assign learners to find examples of complex sentences in books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articles at home and share them in the next class, identifying the subordinating conjunctions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used.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Teacher Self-Evaluation: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5" name="Freeform 4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6" name="Freeform 4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7" name="Freeform 4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28" name="Freeform 4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29" name="Freeform 4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0" name="Freeform 4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31" name="Freeform 4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2" name="Freeform 4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33" name="Freeform 4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4" name="Freeform 4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5" name="Freeform 4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36" name="Freeform 4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37" name="Freeform 4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8" name="Freeform 4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39" name="Freeform 4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40" name="Freeform 4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Grade appropriate play: Style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styles of humour and monologue in a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Dramatize instances of humour and monologue in a play.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Acknowledge the role of humour and monologue in enriching a literary work.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humour in a play?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261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main concepts of the previous lesson, focusing on types of dramatic elements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plays.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discussion about their understanding of humour and monologue,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using examples they may already know.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Styles of Humour in a Play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an excerpt from a play that demonstrates different styles of humour (e.g., slapstick,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situational, verbal).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students will identify at least two types of humour present in the excerpt and discuss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they contribute to the overall tone and message of the play.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Exploring Monologues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a monologue and its purpose in drama.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 selected monologue from the same or different play.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0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a class, analyze the content of the monologue, focusing on its emotional impact and how it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reveals character.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Dramatizing Humour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groups of three or four, students will select a humorous passage from the text and prepare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short dramatization.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Emphasize using body language and facial expressions to enhance the humour in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performance.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Performances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presents their dramatization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9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each performance, peers provide constructive feedback on the use of humour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effectiveness of the delivery.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about the role of humour and monologue in a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Reinforce learning objectives by asking questions like, "How does humour affect our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 as an audience?" and "What did you learn from the dramatization activity?"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a preview of the next lesson, which will explore character development within plays.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 Assignment: Write a short comedic scene that incorporates at least two styles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humour and a monologue. Students can present their scenes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Project: Students can research a famous playwright known for their use of humour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Shakespeare, Molière) and explain how humour plays a role in their works.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Theatre Visit: If possible, arrange for students to attend a local theatre performance and observe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use of humour and monologue in practice.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3: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0" name="Freeform 4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1" name="Freeform 4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2" name="Freeform 4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3" name="Freeform 4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54" name="Freeform 4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5" name="Freeform 4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56" name="Freeform 4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7" name="Freeform 4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58" name="Freeform 4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59" name="Freeform 4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0" name="Freeform 4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61" name="Freeform 4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62" name="Freeform 4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3" name="Freeform 4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64" name="Freeform 4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65" name="Freeform 4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6" name="Freeform 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7" name="Freeform 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8" name="Freeform 4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69" name="Freeform 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70" name="Freeform 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71" name="Freeform 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72" name="Freeform 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73" name="Freeform 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74" name="Freeform 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Creative Writing: Idioms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44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the meaning of given idioms in different contexts.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a variety of idioms in writing narrative compositions.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Desire to use idioms appropriately.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2" w:lineRule="exact"/>
        <w:ind w:left="920" w:right="4483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What are idioms?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264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Begin with a quick review of idioms discussed in the previous lesson. Ask students to share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any idioms they remember and their meanings.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Guide learners to read and discuss the relevant content from Page 264 of their textbook,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the definition and examples of idioms.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Idioms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what idioms are: phrases that have meanings that are not directly linked to the literal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meanings of the individual words.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examples (e.g., "kick the bucket", "spill the beans") and ask students to guess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meanings and the contexts they might be used in.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Context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Break students into pairs and provide a list of idioms.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each pair to discuss the meaning of their assigned idiom and come up with a context where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 might be used (e.g., in a conversation, a story, etc.).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pairs share their findings with the class.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Practice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to select at least three idioms from the discussion and incorporate them into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short narrative composition. Encourage creativity in their stories.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prompts or them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es (e.g., “A Day at the Beach” or “The Biggest Surprise”) to help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inspire their writing.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a few students to share their narratives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constructive feedback and encourage peers to suggest idioms that could enhance each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other’s stories.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key points, including what idioms are and why they are useful in writing.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Conduct a quick interactive activity where students "act out" idioms to illustrate their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meanings, helping reinforce their understanding.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Preview the next lesson's topic on integrating idioms into poetry, encouraging students to think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about how they can use idioms in different forms of writing.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Idioms Art Project: Students can create an illustrated poster for an idiom of their choice,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depicting its meaning both literally and figuratively.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Idioms Quiz: Create a fun quiz where students match idioms with their meanings or create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sentences using idioms in context. This can also be done as a game with quiz apps or platforms.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5" name="Freeform 4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6" name="Freeform 4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7" name="Freeform 4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78" name="Freeform 4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479" name="Freeform 4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0" name="Freeform 4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481" name="Freeform 4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2" name="Freeform 4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483" name="Freeform 4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4" name="Freeform 4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5" name="Freeform 4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486" name="Freeform 4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487" name="Freeform 4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8" name="Freeform 4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489" name="Freeform 4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490" name="Freeform 4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495" name="Freeform 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653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SEA TRAVEL Listening and Speaking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Extensive Listening: Speeches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2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Search online for varied speeches on an issue of interest and listen to them for enjoyment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general information.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Outline benefits of listening to different speeches on the same subject.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Acknowledge the importance of getting information from varied sources.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listening to different speeches on the same subject?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Skills in English Grade 9, Page 251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Access to the internet for speech research (e.g., TED Talks, public speeches)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effective listening and the role of speeches in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Page 251 of their textbook, focusing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the importance of diverse perspectives in speeches.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Introduce Speech Types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different types of speeches (e.g., informative, persuasive, commemorative, etc.).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Ask students to think of speeches they’ve heard recently and how the type influenced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and Listening Activity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students to use their devices to search for 2-3 speeches on a specific topic of interest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(e.g., climate change, technology, social justice).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Allow them to listen to excerpts from each of the speeches, encouraging them to take notes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viewpoints presented.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form small groups to discuss their findings.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share the different perspectives they encountered and how each speech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approached the topic uniquely.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Outline Benefits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0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to write a brief outline on the benefits of listening to speeches from various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sources.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class discussion where groups share their outlines and collaborate to list the key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benefits on the board.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importance of listening to multiple perspectives through speeches, highlighting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points discussed during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quick quiz or a handshake forum, where students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share one new idea they learned from the speeches.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session's topic on analyzing speech techniques and ask students to think of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speaker they admire.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Speech Analysis Assignment: Students could choose a speech they found interesting and write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short analysis of it, focusing on rhetorical devices and effectiveness.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Your Own Speech: Learners can prepare and present their own speech on a topic of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choice, incorporating knowledge gained from this lesson on the importance of diverse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perspectives.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6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Peer Review Activit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y: Pair students up to give feedback on each other’s speeches, focusing 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clarity and persuasive techniques.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0" name="Freeform 5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1" name="Freeform 5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2" name="Freeform 5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3" name="Freeform 5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04" name="Freeform 5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5" name="Freeform 5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06" name="Freeform 5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7" name="Freeform 5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08" name="Freeform 5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09" name="Freeform 5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0" name="Freeform 5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11" name="Freeform 5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12" name="Freeform 5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3" name="Freeform 5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14" name="Freeform 5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15" name="Freeform 5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6" name="Freeform 5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Reading: Visualising and Summarising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how visualizing and summarizing aids in comprehension of a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a passage on an interesting issue and pick out sensory words or expressions, and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mental images they create in a reader.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Acknowledge the importance of obtaining information from varied sources.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words or expressions appeal to the five senses?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253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lesson: briefly discuss any previous visualizing and summarizing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 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9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today’s topic by asking students what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they think sensory words are. Guide them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read and discuss relevant content from the learning resources, emphasizing visualizing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Sensory Words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Define sensory words and their importance in reading comprehension. Discuss the five senses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(sight, sound, taste, touch, smell) and provide examples of sensory words.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 for examples of sensory words from students’ experiences.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Passage (10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1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the class with a selected passage from the learning resources (Skills in English, Page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253) that contains rich sensory details.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read the passage quietly, focusing on how it makes them feel and what images it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evokes in their minds.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Identification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pairs, students will identify and highlight sensory words or expressions from the passage.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They will write down the mental images that these words create as a group discussion in class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how these contribute to understanding the text better.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Summarizing the Passage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summarize the main idea of the passage using the sensory words they identified.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share their summaries and how sensory words helped them remember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visualize the passage better.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key points discussed in the lesson, including the significance of sensory words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visualization and summarization processes.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where students share their favorite sensory word from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passage and explain why it appeals to them.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upcoming topics, such as exploring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different styles of summarizing and how visuals can further aid comprehension.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Sensory Journal: Students can maintain a sensory journal for a week where they write down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daily experiences using sensory words.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Writing: Encourage students to write a short descriptive paragraph about a personal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experience, deliberately incorporating at least five sensory words.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Presentation: In groups, students can choose a topic of interest, find information from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various sources, and present their findings using effective visualization techniques (e.g., posters,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slides).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5" name="Freeform 5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6" name="Freeform 5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7" name="Freeform 5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28" name="Freeform 5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29" name="Freeform 5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0" name="Freeform 5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31" name="Freeform 5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2" name="Freeform 5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33" name="Freeform 5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4" name="Freeform 5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5" name="Freeform 5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36" name="Freeform 5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37" name="Freeform 5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8" name="Freeform 5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39" name="Freeform 5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40" name="Freeform 5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Sentences Complex Sentences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30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Correct disjointed sentences using the rule of subordinating conjunctions.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Punctuate complex sentences on current issues such as global sea travel.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use of conjunctions in grammar.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one differentiate between a simple and a complex sentence?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257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by reviewing the previous lesson on simple sentences.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recall the definition and examples of a simple sentence.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7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the relevant content from page 257, highlighting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structure of complex sentences, including subordinating conjunctions.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Complex Sentences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the differences between simple and complex sentences, emphasizing the role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subordinating conjunctions (e.g., because, although, while).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examples of simple and complex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In pairs, have students identify and list sentences from the learning resource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exemplify complex sentence structures.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Correcting Disjointed Sentences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sentences that are disjointed and need restructuring (e.g., "I love to travel. The ocean is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beautiful.").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students through the process of connecting these sentences using subordinating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conjunctions.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Students will correct a set of disjointed sentences individually, sharing their revised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sentences with 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Punctuating Complex Sentences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2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rules of punctuation for complex sentences (e.g., when to use a comma before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subordinating clause).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examples related to global sea travel (e.g., "Although the ocean travels far and wide,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many are still unaware of its depths.").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practice punctuating provided complex sentences regarding current issues.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Conjunctions in Grammar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why subordinating conjunctions are important in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an activity where they create their own complex sentences about global sea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travel using given subordinating conjunctions.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concepts covered: definitions, structure, and punctuation of complex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quiz, asking students to identify complex sentences among a few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options.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Preview the next session’s topic, encouraging students to think about the role of different types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sentences in their writing.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write a short paragraph about global sea travel, ensuring they use at least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three complex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a homework task where students find a current news article about sea travel, identifying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rewriting any simple sentences they find into complex sentences.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0" name="Freeform 5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1" name="Freeform 5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2" name="Freeform 5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3" name="Freeform 5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54" name="Freeform 5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5" name="Freeform 5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56" name="Freeform 5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7" name="Freeform 5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58" name="Freeform 5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59" name="Freeform 5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0" name="Freeform 5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61" name="Freeform 5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62" name="Freeform 5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3" name="Freeform 5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64" name="Freeform 5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65" name="Freeform 5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8" name="Freeform 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73" name="Freeform 5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Grade Appropriate Play: Style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5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how humour and monologue make a play interesting and effectively convey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message.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5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or watch an episode of a grade-appropriate play that includes humour and monologue.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Acknowledge the role of humour and monologue in enriching a literary work.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programmes on radio or television do you find amusing?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261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brief review of the previous lesson on narrative techniques in plays.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key concepts of humour and monologue.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6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Engage students in a discussion about their favourite comedic programmes or plays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highlight how these elements enhance entertainment and storytelling.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Humour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humour and its different types (e.g., situational, verbal).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specific examples from familiar plays or shows that use humour.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share their thoughts on why humour is enjoyable and how it can make serious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themes more approachable.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Exploring Monologue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monologue and its role in character development.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6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After reading an excerpt from a play featuring a monologue, discuss how the character's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thoughts and feelings are expressed.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group activity where students identify the purpose of a monologue in conveying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emotions or perspectives.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Watching a Scene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5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5-minute clip from a grade-appropriate play that contains both humour and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monologue. (Ensure it is pre-approved and appropriate for classroom viewing.)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a class, analyze how humour is used to increase engagement and how the monologue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contributes to the narrative.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note their observations for discussion.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Class Discussion and Reflection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Open the floor for a discussion on students' observations from the video.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connect back to the initial inquiry question and reflect on how personal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 influence their perceptions of humour in media.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discussed: the roles of humour and monologue in a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 where students create their own short humorous monologue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sharing an amusing experience, either in pairs or small groups.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preview of the next lesson, highlighting the upcoming topic on analyzing character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development within literary works.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a short comedic scene or monologue that uses at least one element of humour discussed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Create a visual or digital project that contrasts two plays: one using humour effectively and one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that does not.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"comedy night" where students can act out selected humorous monologues or skits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peers.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4: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5" name="Freeform 5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6" name="Freeform 5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7" name="Freeform 5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78" name="Freeform 5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579" name="Freeform 5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0" name="Freeform 5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581" name="Freeform 5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2" name="Freeform 5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583" name="Freeform 5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4" name="Freeform 5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5" name="Freeform 5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586" name="Freeform 5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587" name="Freeform 5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8" name="Freeform 5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589" name="Freeform 5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590" name="Freeform 5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1" name="Freeform 5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98" name="Freeform 5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Creative Writing: Idioms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students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Fill in sentence gaps with the most appropriate idioms.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Write a narrative composition using the given idioms.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Express a desire to use idioms appropriately in their writing.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idioms are you familiar with?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 Page 264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Review: Begin with a quick recap of the previous lesson. Ask students to share any new idioms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learned or encountered since the last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Discussion: Guide learners to read and discuss relevant content from the learning resources,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idioms and their meanings, ensuring that students understand their usage in context.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Introduce Idioms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the idioms: "peace of mind," "bury the hatchet," "sit on the fence," "monkey business,"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"adding insult to injury."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meanings and contexts of these idioms, providing examples and asking students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give their own examples.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Sentence Gap-Filling Exercise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sentence gap worksheets where students fill in the blanks with the most appropriate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idioms provided.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Example: "After the argument, they decided to _____ and move on." (correct answer: bury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hatchet)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around the room to assist students and encourage discussion about their choices.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Narrative Composition Preparation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how students will write a short narrative using at least three of the given idioms</w:t>
      </w:r>
      <w:r>
        <w:rPr baseline="0" dirty="0">
          <w:rFonts w:ascii="Times New Roman" w:hAnsi="Times New Roman" w:cs="Times New Roman"/>
          <w:color w:val="000000"/>
          <w:spacing w:val="20"/>
          <w:sz w:val="24"/>
          <w:szCs w:val="24"/>
          <w:lang w:val="en-US"/>
        </w:rPr>
        <w:t>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Prompt them to brainstorm ideas related to themes where idioms naturally fit (e.g., friendship,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conflict resolution, or adventure).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- 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the Narrative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time to begin writing their narratives.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9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Emphasize using the idioms correctly based on context. Encourage creativity while maintaining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clarity in their stories.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Summary: Recap the key points discussed during the lesson, including the meanings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idioms and the importance of using them in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Interactive Activity: Conduct a quick “Idiom Matching Game” where students match idioms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 their meanings, reinforcing their understanding.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Next Session: Discuss what students can expect in the next lesson about using idioms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dialogues and poetic writing.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397" w:firstLine="0"/>
        <w:jc w:val="both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Idiom Diary: Encourage students to keep a diary where they write a new idiom each day,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along with its meaning and an example sentence. This will help reinforce their learning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application of idioms over time.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Group Storytelling: In small groups, have students create a story using the idioms as prompts,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then share their stories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Idiom Posters: Have students create posters for each idiom, illustrating its meaning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providing an example in a creative way, which can be displayed in the classroom.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9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0" name="Freeform 6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1" name="Freeform 6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2" name="Freeform 6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3" name="Freeform 6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04" name="Freeform 6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5" name="Freeform 6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06" name="Freeform 6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4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7" name="Freeform 6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08" name="Freeform 6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09" name="Freeform 6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0" name="Freeform 6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11" name="Freeform 6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12" name="Freeform 6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3" name="Freeform 6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14" name="Freeform 6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15" name="Freeform 6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19" name="Freeform 6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2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921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SPORTS - World Cup (Football) Listening and Speaking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Intonation in Sentences - Question Tags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Write the correct form of question tags in sentences.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Apply question tags appropriately in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importance of question tags and correct intonation in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can we improve our speaking skills?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 Page 269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39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key concepts from the previous lesson, possibly focusing on sentence structure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Page 269, highlighting the role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 tags in conversation.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Question Tags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00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Explain what question tags are, providing examples (e.g., “It’s a nice day, isn’t it?”).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structure of question tags, including positive and negative forms.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some sentences, asking students to predict the question tag that fits.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Question Tags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individually or in pairs to complete exercises on page 269, where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create question tags for a series of statements.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the room to provide assistance and feedback as they work.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Practicing Intonation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Demonstrate the proper intonation when using question tags in a sentence.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listen to your examples and repeat them, focusing on the rising and falling tone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at the end of tagged questions.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Role-play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1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students will create a short dialogue incorporating several question tags, and they will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practice speaking with the correct intonation.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a few pairs to present their dialogues to the class.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 regarding the structure and usage of question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tags.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fun quiz or rapid-fire round where students must provide question tags for given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statements.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session: mention the upcoming topic on effective communication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strategies and encourage students to think about how question tags can enhance their engagement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discussions.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Writing Exercise: Ask students to write a short paragraph about a recent football match,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including at least five question tags related to their opinions.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Listening Activity: Assign students to listen to a recorded dialogue or conversation and identify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 tags used, noting how intonation affects meaning.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Peer Teaching: Have students create a mini-lesson for younger students on question tags,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reinforcing their understanding by teaching others.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5" name="Freeform 6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6" name="Freeform 6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7" name="Freeform 6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28" name="Freeform 6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29" name="Freeform 6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0" name="Freeform 6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31" name="Freeform 6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2" name="Freeform 6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33" name="Freeform 6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4" name="Freeform 6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5" name="Freeform 6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36" name="Freeform 6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37" name="Freeform 6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8" name="Freeform 6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39" name="Freeform 6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40" name="Freeform 6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Summarizing argumentative texts (grade appropriate text)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Pick out the main points discussed in a text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Organize an outline of points into a coherent whole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Realize the importance of good summary writing skills in writing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How do we write summaries?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272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identifying argument structure in texts.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importance of recognizing key concepts and main ideas in argumentative writing.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Main Points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an excerpt from a selected argumentative text together as a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as a group what the main argument of the text is and what supporting points are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guiding questions such as: "What is the author's main message?" and "What evidence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supports this message?"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Noting Key Details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pairs to underline or highlight key details and examples in the text that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support the main argument.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them to discuss why these details are important and how they relate to the overall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argument.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Organizing an Outline (5 minutes)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Teach students how to create a simple outline based on the main points and supporting details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they identified.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1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them how to format an outline with headings (main argument) and bullet points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(supporting details).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a Summary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students to use their outlines to write a brief summary of the text, ensuring they include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main argument and key points.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Remind them to write in their own words and keep the summary brief and focused.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 in class: the importance of identifying main arguments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supporting details when summarizing texts.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a "summary relay," where pairs of students share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summaries with another pair, providing feedback to each other.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the concept of different styles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argumentative writing.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Group Debate: Organize a class debate on a relevant topic, where students must identify main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points and counterarguments, further practicing their summarizing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Research Assignment: Have students select a current event article and write a summary,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identifying the main arguments and supporting details to share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Peer Review: Exchange summaries with a classmate to provide constructive feedback focused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clarity, conciseness, and coherence.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0" name="Freeform 6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1" name="Freeform 6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2" name="Freeform 6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3" name="Freeform 6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54" name="Freeform 6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5" name="Freeform 6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56" name="Freeform 6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7" name="Freeform 6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58" name="Freeform 6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59" name="Freeform 6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0" name="Freeform 6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61" name="Freeform 6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62" name="Freeform 6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3" name="Freeform 6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64" name="Freeform 6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65" name="Freeform 6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8" name="Freeform 6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Sentences - Direct and indirect speech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0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By the end of the lesson, the learner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Differentiate between direct and indirect speech.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Convert direct speech into indirect speech.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use of direct and indirect speech.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difference between direct and indirect speech?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275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Start by reviewing the previous lesson on sentence structure. Ask students to recall any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examples of direct or indirect speech from their homework or everyday conversations.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through a brief reading from the specified resource (Page 275) and facilitate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discussion on the key concepts surrounding direct and indirect speech. Highlight how these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forms are used in writing and conversation.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Explanation and Definition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Direct Speech: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Speech that reports the exact words spoken. Example: Sarah said, “I am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going to the mall.”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Define Indirect Speech: Speech that reports what someone said without quoting their exact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words. Example: Sarah said that she was going to the mall.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give examples of both forms based on their own experiences.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Differences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work in pairs to create a chart on the board comparing direct and indirect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speech. Focus on aspects such as punctuation, verb tenses, and how pronouns may change.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common mistakes when switching forms, such as not changing tenses correctly.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Conversion Practice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2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Provide students with sentences in direct speech and instruct them to convert them to indirect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speech. Example: Convert “He said, ‘I will finish my homework’” to “He said that he would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finish his homework.”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Walk around the classroom to provide support and feedback as they work on the conversions.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Application Activity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small groups to create a short dialogue in direct speech, and then convert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it all into indirect speech. They can act out the dialogue first, then write down their converted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examples.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groups to share their dialogues with the class, highlighting the nuances in speech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conversion.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Summarize the key points from the day’s lesson: Differences between direct and indirect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speech, methods of conversion, and the importance of understanding these concepts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quiz in the form of a game or Kahoot to reinforce what was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learned.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lesson on the influence of tone in direct and indirect speech, asking students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think about how the meaning might change based on the speaker's intent.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 Prompt: Ask students to write a short story or dialogue that includes both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direct and indirect speech. They should highlight the use of each form and exchange stories with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 partner for peer review.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Speech Analysis: Have students find quotes from their favorite books or movies that represent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direct speech. Then, ask them to rewrite those quotes in indirect speech, encouraging them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analyze the emotional or contextual shifts that may occur.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5" name="Freeform 6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6" name="Freeform 6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7" name="Freeform 6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78" name="Freeform 6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679" name="Freeform 6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0" name="Freeform 6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681" name="Freeform 6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2" name="Freeform 6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683" name="Freeform 6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4" name="Freeform 6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5" name="Freeform 6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686" name="Freeform 6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687" name="Freeform 6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8" name="Freeform 6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689" name="Freeform 6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690" name="Freeform 6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1" name="Freeform 6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2" name="Freeform 6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3" name="Freeform 6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4" name="Freeform 6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695" name="Freeform 6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6" name="Freeform 6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697" name="Freeform 6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98" name="Freeform 6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699" name="Freeform 6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Reading: Play - Relating to Real Life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characters in a play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Describe various themes in a play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beauty of performances based on literary texts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makes plays interesting?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 Page 279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Begin with a brief review of the previous lesson, asking learners to share one key takeaway.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Introduce the topic of plays, pointing out their relevance in everyday life and literature.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3. Read aloud excerpts from the class reader and encourage students to share their thoughts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these insights.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Characters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a brief summary of the selected play (from the class reader).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list the main characters and discuss their roles in small groups.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learners to think about how the characters relate to each other and the overall plot.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Discussing Themes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concept of themes in a play (e.g., love, conflict, identity).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44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groups, have learners choose one theme from the play and discuss how it is represented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through the characters’ actions and dialogues.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group findings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Performance (5 minutes)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what makes a performance engaging (e.g., acting, set design, script).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Show a short clip of a play (if possible), prompting students to observe aspects that contribute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its beauty.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Reflection and Connections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learners reflect on how the themes and characters of the play relate to real-life situations.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a brief discussion on personal experiences that connect to the themes identified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earlier.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points: characters, themes, and elements of performance that make plays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interesting.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activity: Ask learners to think of one theme and one character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find intriguing and share why in pairs.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informing them about the upcoming exploration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dramatic devices in plays.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Character Diary: Have students create a diary entry from the perspective of one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characters, exploring their thoughts and feelings in a pivotal moment of the play.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Theme Presentation: Assign each student a theme and have them create a visual poster or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digital presentation that illustrates that theme through examples from the play and their own life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experiences.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Group Skit: In small groups, students can prepare a short skit that captures a scene from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play, emphasizing character relationships and themes discussed in the lesson.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5: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0" name="Freeform 7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1" name="Freeform 7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2" name="Freeform 7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3" name="Freeform 7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04" name="Freeform 7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5" name="Freeform 7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06" name="Freeform 7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7" name="Freeform 7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08" name="Freeform 7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09" name="Freeform 7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0" name="Freeform 7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11" name="Freeform 7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12" name="Freeform 7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9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3" name="Freeform 7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51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14" name="Freeform 7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53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15" name="Freeform 7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6" name="Freeform 7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5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7" name="Freeform 7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8" name="Freeform 7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19" name="Freeform 7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20" name="Freeform 7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21" name="Freeform 7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1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22" name="Freeform 7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5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23" name="Freeform 7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4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24" name="Freeform 7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Descriptive Writing (280-320 words)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483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the correct writing process to write a composition.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Spell words correctly in composition writing.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Recognize the importance of creativity in writing.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makes a story creative?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284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Previous Lesson: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summarize what they learned about narrative elements.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Discussion: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key concepts from the learning resource, focusing on how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descriptive language can enhance storytelling.  </w:t>
      </w:r>
      <w:r/>
    </w:p>
    <w:p>
      <w:pPr>
        <w:spacing w:after="5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1556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Brainstorming (10 minutes)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Introduce a descriptive writing prompt related to an outdoor scene (e.g., a busy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marketplace).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8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brainstorm sensory details they could include (sights, sounds, smells, feelings).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This encourages creative thinking and sets the stage for detail-rich descriptions.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Organizing Ideas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Teach students how to outline their descriptive piece based on their brainstorming.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1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Emphasize the importance of structure: opening with a strong hook, developing the scene with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detailed descriptions, and closing with a powerful ending that evokes emotion or reflections.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7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create a graphic organizer to plan their paragraphs, ensuring they list creative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phrases and correct spelling for important words.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a Draft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0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Students write the first draft of their composition using their outline. Encourage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focus on using vivid language and applying the spelling strategies discussed.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Remind them to write within the word limit of 280-320 words.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Peer Review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Students exchange drafts and provide constructive feedback on creativity, detail,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spelling. Emphasize the importance of positive feedback and suggestions for improvement.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Key Points: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Recap the writing process, importance of creativity, and spelling accuracy discussed in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Interactive Activity: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round where students share one creative detail from their writing drafts.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Preview Next Session: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Inform students that the next lesson will focus on editing techniques and the finalizing of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compositions.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1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 Journal: Encourage students to keep a journal where they write daily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descriptive passages based on different prompts. This will help them practice creativity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vocabulary.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Art and Words: Task students with creating a visual representation (drawing, painting, or digital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art) of their scene and then writing a descriptive piece that matches it. Explore how visuals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enhance descriptive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1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Word Games: Organize spelling bees or vocabulary challenges with focus words from their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drafts to strengthen their spelling skills.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5" name="Freeform 7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6" name="Freeform 7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7" name="Freeform 7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28" name="Freeform 7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29" name="Freeform 7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0" name="Freeform 7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31" name="Freeform 7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2" name="Freeform 7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33" name="Freeform 7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4" name="Freeform 7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5" name="Freeform 7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36" name="Freeform 7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37" name="Freeform 7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8" name="Freeform 7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39" name="Freeform 7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40" name="Freeform 7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1" name="Freeform 7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2" name="Freeform 7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3" name="Freeform 7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4" name="Freeform 7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45" name="Freeform 7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6" name="Freeform 7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47" name="Freeform 7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48" name="Freeform 7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49" name="Freeform 7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921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SPORTS - World Cup (Football) Listening and Speaking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Intonation in Sentences - Question Tags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Construct sentences using question tags correctly.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Fill in gaps with the correct question tags.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Appreciate the importance of question tags and correct intonation in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do we use question tags in speech?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269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basic sentence structures and their usage in everyday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2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resources, focusing on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question tags and their role in conversations. Highlight examples from the text that illustrate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use of intonation with question tags.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Question Tags (7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what question tags are and their purpose in conversation (e.g., checking information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seeking agreement).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Provide examples, e.g., "You're coming to the game, aren’t you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?" Discuss how the tone can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change the meaning of the question tag.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Question Tags (8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Distribute a worksheet with sentences that require question tags.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6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work in pairs to identify the main clauses and suggest appropriate question tags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each sentence.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discussion about why certain tags fit specific sentences (e.g., positive clauses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require negative tags and vice versa).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Filling in the Gaps (8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2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Present sentences with missing question tags on the board (e.g., "She loves football, _____?").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 a class, fill in the blanks while emphasizing the correct use of intonation in reading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sentences aloud.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Invite individual students to read a sentence aloud, focusing on punctuation and intonation.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Constructing Sentences (7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create their own sentences using question tags. They can work in small groups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foster collaboration.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them to focus on intonation as they practice reading their sentences to the group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pair.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discussed: the definition and purpose of question tags, their correct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usage, and the importance of intonation.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quick interactive activity such as a "Question Tag Challenge," where students take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turns creating sentences with tags and others guess the sentence structure.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0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upcoming topic on effective communication and summarizing skills in the next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session.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Journal Entry: Write a short dialogue using at least five question tags. This can be based on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football match scenario or a casual conversation.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Role-Play Exercise: Create small groups where students enact a conversation about a sports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event, incorporating question tags naturally. Allow groups to perform before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17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Intonation Practice: Listen to recorded conversations or interviews and identify the use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question tags and intonation. Discuss how these elements impact the understanding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dialogue.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0" name="Freeform 7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1" name="Freeform 7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2" name="Freeform 7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3" name="Freeform 7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54" name="Freeform 7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5" name="Freeform 7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56" name="Freeform 7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7" name="Freeform 7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58" name="Freeform 7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59" name="Freeform 7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0" name="Freeform 7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61" name="Freeform 7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62" name="Freeform 7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3" name="Freeform 7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64" name="Freeform 7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65" name="Freeform 7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6" name="Freeform 7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7" name="Freeform 7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8" name="Freeform 7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69" name="Freeform 7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70" name="Freeform 7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71" name="Freeform 7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72" name="Freeform 7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73" name="Freeform 7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74" name="Freeform 7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Summarizing Argumentative Texts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226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Read argumentative texts based on the World Cup from a book or a digital device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a text appropriately in their own words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Realize the importance of good summary writing skills in writing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should we learn good summary writing skills?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Skills in English Grade 9, Page 272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- Argumentative texts about the World Cup (books or digital devices)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identifying arguments and claims in texts.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lesson by guiding learners to explore the content from the learning resources,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the significance of understanding how to summarize effectively.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and Comprehension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read an argumentative text about the World Cup. This may include topics like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economic impact of the tournament or discussions about its international significance.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highlight key arguments and any supporting evidence as they read.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Main Ideas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After reading, lead a discussion about the key points of the text. Ask students to differentiate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the main argument and supporting details.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Write these points on the board to visualize the structure of the arguments presented in the text.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Summarizing Practice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 pairs, students will create a brief summary of the text using their own words. Emphasize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of paraphrasing to convey the original meaning.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Circulate the room to provide support and feedback on their summaries.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pairs share their summaries with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variety of summaries and what elements were effectively captured in each one.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 on clarity and conciseness.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covered in the lesson, highlighting the importance of good summary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writing skills.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7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 students pass a ball around the classroom; whoever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catches the ball must state one key reason why summary skills are important.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7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session by previewing the upcoming topic on persuasive language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 argumentative texts.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Writing Assignment: Have students find another argumentative article related to a different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sport or event. They will summarize that text and identify how the arguments are constructed.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 Project: In groups, students can research and present different perspectives on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controversial topic related to the World Cup (e.g., should the World Cup be hosted in every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country?), summarizing each perspective for class discussion.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Vocabulary Development: Create flashcards of key terms from the texts (e.g., argument, claim,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evidence) and have students quiz each other to reinforce understanding.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5" name="Freeform 7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6" name="Freeform 7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7" name="Freeform 7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78" name="Freeform 7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779" name="Freeform 7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0" name="Freeform 7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781" name="Freeform 7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2" name="Freeform 7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783" name="Freeform 7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4" name="Freeform 7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5" name="Freeform 7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786" name="Freeform 7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787" name="Freeform 7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8" name="Freeform 7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789" name="Freeform 7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790" name="Freeform 7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1" name="Freeform 7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2" name="Freeform 7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3" name="Freeform 7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4" name="Freeform 7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6" name="Freeform 7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797" name="Freeform 7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98" name="Freeform 7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799" name="Freeform 7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Sentences - Direct and Indirect Speech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Use the correct punctuation marks in direct speech.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2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direct and indirect speech correctly in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use of direct and indirect speech.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Which marks do we use in direct speech?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275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sentence structure, focusing on the elements of direct and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indirect speech.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Page 275 of the learning resource,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them to identify key concepts about punctuation and speech.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Direct Speech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9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what direct speech is and provide examples. Highlight how direct speech is used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quote someone’s exact words.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necessary punctuation: quotation marks, commas, and periods.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2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Have students write a sentence using direct speech and sharing it with a partner for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feedback.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Identifying Punctuation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Focus on the specific punctuation marks used in direct speech. Explain how punctuation can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change the meaning or clarity of the sentence.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various examples on the board.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 instance: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Correct: She said, “I will go to the market.”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Incorrect: She said “I will go to the market”.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78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Provide students with mixed sentences (some with correct punctuation, some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without). Ask them to identify and correct the sentences.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Indirect Speech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Define indirect speech and clarify how it differs from direct speech. Provide examples showing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how the meaning stays the same but the structure changes.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changes in pronouns and verb tenses when converting direct to indirect speech.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Practicing Direct and Indirect Speech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Combine both forms in a simple exercise: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6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convert a few direct speech sentences into indirect speech and vice versa.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Activity: Pair students to share their sentences with each other and correct any mistakes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collaboratively.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 about direct and indirect speech, emphasizing the correct usage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punctuation.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quiz or game to reinforce what they learned (e.g., a quick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"punctuation relay" where students take turns fixing sentences).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8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introducing the idea of reported speech or dialogue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formatting in narratives.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Creative Writing: Ask students to write a short dialogue between two characters using both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direct and indirect speech. Encourage them to focus on punctuation accuracy.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Peer Review: Organize a peer review session where students provide feedback on each other's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writing with a focus on the use of direct and indirect speech.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6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Research Activity: Assign learners to find examples of direct and indirect speech in songs,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movies, or books, then present their findings to the class.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0" name="Freeform 8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1" name="Freeform 8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2" name="Freeform 8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3" name="Freeform 8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04" name="Freeform 8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5" name="Freeform 8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06" name="Freeform 8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07" name="Freeform 8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08" name="Freeform 8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09" name="Freeform 8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10" name="Freeform 8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11" name="Freeform 8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12" name="Freeform 8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13" name="Freeform 8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14" name="Freeform 8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15" name="Freeform 8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16" name="Freeform 8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17" name="Freeform 8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18" name="Freeform 8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19" name="Freeform 8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820" name="Freeform 8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21" name="Freeform 8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22" name="Freeform 8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23" name="Freeform 8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24" name="Freeform 8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Intensive Reading: Play - Relating to real life (Class Reader)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44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digital devices to find out the qualities of a good actor.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Relate the characters and themes to real life.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beauty of performance of a literary text.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are three qualities of a good actor?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279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by asking students to recall key themes discussed.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8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emphasizing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qualities of characters in plays and the role of actors.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Brainstorming Qualities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Divide students into small groups and ask them to discuss what they perceive as qualities of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good actor.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Each group will list these qualities on a digital device (tablet or laptops) and share them with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class.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Research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Using digital devices, students will research the top three qualities of a good actor based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credible sources (e.g., theater websites, articles).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take notes on their findings for future discussions.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Relating Characters and Themes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Bring the class back together and discuss how the qualities of a good actor enhance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character’s portrayal in a play.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57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Ask students to think of a character from a play they’ve read and explain how the actor’s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qualities would affect that character’s performance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Appreciating Performance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Watch a short clip of a theatrical performance that demonstrates strong acting skills while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focusing on the discussed qualities.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After viewing, engage the class in a discussion about how the actor’s perfo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rmance showcased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qualities they previously identified.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such as the discussed qualities of a good actor and how they relate to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both character portrayal and themes within plays.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activity: ask students to pair up and share one quality they believe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enhances a performance before reporting back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3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students for the next session by previewing upcoming content related to analyzing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specific plays and the importance of performance context.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Actor Analysis Project: Students can choose a favorite actor and conduct research on their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2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career and acting techniques, then present their findings to the class, linking them to qualities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discussed during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2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Play Performance Assignment: In small groups, students can pick a short scene from a play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act it out, focusing on showcasing the qualities of a good actor they learned about. They will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receive feedback from peers and the teacher.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6: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5" name="Freeform 8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6" name="Freeform 8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7" name="Freeform 8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28" name="Freeform 8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29" name="Freeform 8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30" name="Freeform 8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31" name="Freeform 8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32" name="Freeform 8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33" name="Freeform 8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4" name="Freeform 8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35" name="Freeform 8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36" name="Freeform 8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37" name="Freeform 8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8" name="Freeform 8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39" name="Freeform 8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40" name="Freeform 8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1" name="Freeform 8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2" name="Freeform 8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3" name="Freeform 8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4" name="Freeform 8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845" name="Freeform 8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6" name="Freeform 8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47" name="Freeform 8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48" name="Freeform 8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49" name="Freeform 8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Descriptive Writing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Apply the five senses in writing descriptive compositions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45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Display creativity and imagination in composition writing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Recognize the importance of creativity in writing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importance of creativity in writing?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284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narrative writing and its key components.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Guide learners to read and discuss relevant content from the learning resource, emphasizing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five senses in descriptive writing and the role of creativity.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Understanding the Five Senses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five senses: sight, sound, smell, taste, and touch.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examples of how each sense can enhance descriptive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think of their own experiences related to each sense, preparing them for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next step.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Brainstorming Ideas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 pairs, have students brainstorm topics or scenes they would like to describe (e.g., a favorite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place, a memorable event).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Prompt them to use the five senses to describe these topics, writing down keywords and phrases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that come to mind.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a Descriptive Paragraph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students to write a descriptive paragraph (280-320 words) based on the topic they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chose.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8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Remind them to incorporate the five senses and focus on using vivid language that engages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reader's imagination.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Feedback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Allow students to share their paragraphs with a partner or small group.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peer feedback, focusing on creativity and the use of sensory details.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about the five senses and the importance of creativity in writing.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2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"Sensory Word Challenge," where students list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adjectives and verbs related to the senses for different scenarios.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the next session, which will focus on editing and refining descriptive writing.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3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students to create a sensory-rich descriptive piece based on a nature walk or a visit to a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local park. They should write about what they see, hear, smell, and feel, incorporating feedback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from the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Encourage students to keep a descriptive writing journal, where they observe and describe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everyday scenes or experiences throughout the week.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1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0" name="Freeform 8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1" name="Freeform 8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2" name="Freeform 8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3" name="Freeform 8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54" name="Freeform 8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5" name="Freeform 8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56" name="Freeform 8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57" name="Freeform 8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58" name="Freeform 8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59" name="Freeform 8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60" name="Freeform 8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61" name="Freeform 8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62" name="Freeform 8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63" name="Freeform 8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64" name="Freeform 8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65" name="Freeform 8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66" name="Freeform 8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67" name="Freeform 8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68" name="Freeform 8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69" name="Freeform 8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870" name="Freeform 8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71" name="Freeform 8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72" name="Freeform 8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73" name="Freeform 8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74" name="Freeform 8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5044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pacing w:val="-3"/>
          <w:sz w:val="24"/>
          <w:szCs w:val="24"/>
          <w:lang w:val="en-US"/>
        </w:rPr>
        <w:t> TOURIST ATTRACTION SITES - WORLD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Oral Reports - News (Role Play)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a short report within a specified number of minutes.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355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Apply the features of oral presentation for effective communication.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fluency in news reporting.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Who is your favourite news presenter and why?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289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Briefly recap what was learned in the last lesson regarding oral presentations and news articles.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by asking about any new news articles they read or found interesting.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Discussion: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26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Guide learners to read and discuss relevant content from the learning resources, focusing 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concepts related to oral presentations, including clarity, engagement, and fluency.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the Structure of a News Report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the typical structure of a news report (headline, lead, body, conclusion).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Use examples from the learning resources and encourage students to identify these components.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Fluency and Presentation Techniques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Demonstrate the importance of fluency when delivering a news report.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Teach key techniques such as varying tone, pacing, and body language.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Have students practice reading a short paragraph aloud in pairs, focusing on fluency.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Role Play Preparation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9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Assign students into small groups and have each group select a famous news presenter or create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own.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them to prepare a short report that includes the proper structure and applies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presentation techniques discussed.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Role Play Presentations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each group present their news report to the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63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students to provide constructive feedback focusing on presentation skills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fluency.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covered in the lesson regarding report structure and presentation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techniques.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Conduct a brief interactive activity, such as a round-robin discussion where each student shares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their favourite news presenter and one reason why.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topics regarding advanced reporting styles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or different types of news media.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Research Assignment: Students can research a news story of their choice and write their own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report, incorporating the features discussed in class.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Interview Activity: Pair students and have them interview each other about a current event,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encouraging them to practice their oral presentation skills in a conversational format.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6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Video Review: Watch a segment from a news broadcast and have students analyze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presenter’s techniques and how they engage their audience.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5" name="Freeform 8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6" name="Freeform 8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7" name="Freeform 8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78" name="Freeform 8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879" name="Freeform 8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80" name="Freeform 88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881" name="Freeform 8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82" name="Freeform 88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883" name="Freeform 88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4" name="Freeform 88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85" name="Freeform 8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886" name="Freeform 88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887" name="Freeform 88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8" name="Freeform 88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889" name="Freeform 8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890" name="Freeform 8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1" name="Freeform 8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2" name="Freeform 8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3" name="Freeform 8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4" name="Freeform 8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895" name="Freeform 8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6" name="Freeform 8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897" name="Freeform 8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98" name="Freeform 8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899" name="Freeform 8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Reading Fluency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Preview a text while ignoring unknown words.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25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Make predictions about the characters, events, and the message in a given text.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Advocate the role of reading fluency in communication.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Why should one read a text fluently?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292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Begin with a quick review of the previous lesson.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why reading fluency is important. Use a few engaging questions to prompt discussion,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such as, "How does reading fluently change the way we understand a text?"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9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Introduce today’s focus on making predictions and previewing texts found in the cho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reading material.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Previewing the Text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a short passage from Skills in English (Page 292).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Instruct learners to look at titles, headings, images, and any bold or italicized text.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9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 a class, discuss what they predict the text might be about and write their predictions on 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board.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Ignoring Unknown Words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4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Introduce the concept of ignoring unknown words while reading, emphasizing comprehension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over individual word recognition.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317" w:lineRule="exact"/>
        <w:ind w:left="920" w:right="104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re-read their passage, this time focusing on overall meaning, shading out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unknown words with a pencil or finger.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Facilitate a group discussion on how their understanding of the text changed when they ignored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unknown words.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Making Predictions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94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Ask students to formulate predictions about the characters and events based on their preview 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the text.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Share predictions in pairs and encourage students to justify their thoughts.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Advocating for Reading Fluency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9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fluency relates to communication. Engage students in the importance of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understanding the overall message of a text in comparison to getting stuck on specific words.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students to share how they feel about reading when they do so fluently and how this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impacts their understanding.  </w:t>
      </w:r>
      <w:r/>
    </w:p>
    <w:p>
      <w:pPr>
        <w:spacing w:after="1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2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Summarize the key points: previewing texts, the importance of ignoring unknown words,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making predictions, and the role of fluency in effective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52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 where students shout out their predictions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summarizations for a quick review of the lesson.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Prepare learners for the next session by previewing the topic of "Analyzing Characters".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2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choose a short story and create a flowchart of events they predict based on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title and illustrations, followed by reading the text and comparing predictions to the actual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2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Organize a "reading fluency" contest where students read short excerpts aloud and are judged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on their fluency, expression, and comprehension to reinforce the importance of these skills in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communication.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3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0" name="Freeform 9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1" name="Freeform 90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2" name="Freeform 90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3" name="Freeform 9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04" name="Freeform 9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5" name="Freeform 90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06" name="Freeform 9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07" name="Freeform 9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08" name="Freeform 9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09" name="Freeform 9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10" name="Freeform 91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11" name="Freeform 91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12" name="Freeform 9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13" name="Freeform 9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14" name="Freeform 91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15" name="Freeform 9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16" name="Freeform 9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17" name="Freeform 9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18" name="Freeform 9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19" name="Freeform 9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920" name="Freeform 9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21" name="Freeform 9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22" name="Freeform 9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23" name="Freeform 9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24" name="Freeform 9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Grammar in use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 Sentences - Imperative &amp; Exclamatory Sentences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learners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1. Identify instances where imperative and exclamatory sentences are used correctly in printed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handouts or online texts.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Punctuate given texts using appropriate punctuation marks.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Appreciate the use of exclamatory and imperative sentences in spoken language.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When do you use an exclamatory or an imperative sentence in school?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English, Grade 9, Page 297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4" w:lineRule="exact"/>
        <w:ind w:left="920" w:right="5223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>
        <w:br w:type="textWrapping" w:clear="all"/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minutes): 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the previous lesson on types of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brief discussion about what they learned, emphasizing imperative and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exclamatory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037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learners to read a relevant excerpt from the provided learning resources to orient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towards today’s topic.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Understanding Imperative Sentences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Explain what imperative sentences are and their functions (commands or requests).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examples and invite students to share their own.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01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In pairs, students will find examples of imperative sentences from their textbooks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class materials.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Recognizing Exclamatory Sentences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the purpose of exclamatory sentences and their emotional impact.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Share examples of exclamatory sentences and compare their tone to declarative sentences.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5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Ask students to rewrite declarative sentences from a text into exclamatory sentences,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emphasizing punctuation.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Punctuating Sentences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Review rules for punctuating imperative and exclamatory sentences.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Present a short text with missing punctuation.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7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In groups, students will punctuate the text using imperative and exclamatory sentences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correctly.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Application in Spoken Language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Discuss how these types of sentences are used in everyday spoken language (e.g., giving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commands in sports or expressing excitement).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2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Activity: Role-play where students take turns using imperative and exclamatory sentences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context.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key points discussed during the lesson, reinforcing the characteristics and uses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imperative and exclamatory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quick interactive review game, such as a sentence identification game where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categorize example sentences.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11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Prepare learners for the next lesson by previewing the topic of declarative sentences and their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differences from the types discussed today.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Creative Writing Task: Students write a short story or dialogue that incorporates at least five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imperative and five exclamatory sentences, illustrating their understanding of both forms.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25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Sentence Scavenger Hunt: Have students find examples of imperative and exclamatory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sentences in flyers, advertisements, or online articles for display in class.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5" name="Freeform 9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6" name="Freeform 92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7" name="Freeform 9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28" name="Freeform 9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29" name="Freeform 9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30" name="Freeform 9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31" name="Freeform 9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32" name="Freeform 9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33" name="Freeform 9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4" name="Freeform 9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35" name="Freeform 9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36" name="Freeform 9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37" name="Freeform 9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8" name="Freeform 9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39" name="Freeform 9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40" name="Freeform 9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1" name="Freeform 9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2" name="Freeform 9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3" name="Freeform 9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4" name="Freeform 9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945" name="Freeform 9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6" name="Freeform 9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47" name="Freeform 9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48" name="Freeform 9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49" name="Freeform 9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Intensive Reading: Poems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By the end of the lesson, the learner should be able to: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326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Explain why it is important to relate ideas learned in poems to real life.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Relate ideas in poems about tourist attraction sites to real life.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Acknowledge the need to relate ideas in poems to real life.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role of poems in society?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300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406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Review the previous lesson on the elements of poetry and their significance in literature.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Guide learners to read an excerpt from the learning resources, focusing on the connection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between poetry and real-life experiences.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Read for Understanding (10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Select a grade-appropriate poem from the textbook that focuses on a tourist attraction site.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Read the poem aloud while encouraging students to follow along.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9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main themes of the poem in pairs, examining how they relate to the beauty, history,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significance of the attraction.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Group Discussion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Divide the class into small groups. Each group will identify specific lines or sections of the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poem that evoke vivid images of the tourist attraction.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48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Each group should discuss how these images can relate to their own experiences or perceptions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of visiting similar places.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Groups will share their thoughts with the class, fostering a collective understanding.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Real-Life Connections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4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Lead a guided discussion asking students to think about how poems can inspire actions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beliefs about tourism, conservation, or cultural appreciation.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474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Pose reflective questions: "How can a poem influence your view of a place?" and "What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emotions do you feel when you think about visiting a beautiful site?"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Creative Response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1078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Have students write a short poem reflecting their personal experiences or thoughts about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tourist attraction they’ve visited or wish to visit.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Encourage them to incorporate sensory details and emotions, drawing from the lesson's focus.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13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Summarize the key points discussed during the lesson, reinforcing the importance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connecting poetry to real life.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2. Conduct a brief interactive activity where students can share their personal poems in small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groups or volunteer to read aloud.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31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3. Preview the next session by introducing the topic of poetry's impact on culture, asking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students to think about how poetry shapes societal views.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1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1. Poetry Analysis Project: Assign students to choose their favorite poem related to a tourist site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write a one-page analysis discussing its themes and real-life connections.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1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2. Creative Reflection: Students can create a visual display (drawing, collage, or digital 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presentation) that represents the themes of their poem and reflects personal experiences related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tourism. 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641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2"/>
          <w:sz w:val="24"/>
          <w:szCs w:val="24"/>
          <w:lang w:val="en-US"/>
        </w:rPr>
        <w:t>WEEK 7: LESSON 5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1325" w:tblpY="44"/>
        <w:tblOverlap w:val="never"/>
        "
        <w:tblW w:w="9002" w:type="dxa"/>
        <w:tblLook w:val="04A0" w:firstRow="1" w:lastRow="0" w:firstColumn="1" w:lastColumn="0" w:noHBand="0" w:noVBand="1"/>
      </w:tblPr>
      <w:tblGrid>
        <w:gridCol w:w="1608"/>
        <w:gridCol w:w="1522"/>
        <w:gridCol w:w="1949"/>
        <w:gridCol w:w="1411"/>
        <w:gridCol w:w="1397"/>
        <w:gridCol w:w="1133"/>
      </w:tblGrid>
      <w:tr>
        <w:trPr>
          <w:trHeight w:hRule="exact" w:val="613"/>
        </w:trPr>
        <w:tc>
          <w:tcPr>
            <w:tcW w:w="1608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5" w:right="-18" w:firstLine="0"/>
            </w:pPr>
            <w:r>
              <w:drawing>
                <wp:anchor simplePos="0" relativeHeight="251658288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0" name="Freeform 9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87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1" name="Freeform 9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0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2" name="Freeform 95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2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3" name="Freeform 95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49" w:line="316" w:lineRule="exact"/>
              <w:ind w:left="96" w:right="511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AREA  </w:t>
            </w:r>
            <w:r/>
            <w:r/>
          </w:p>
        </w:tc>
        <w:tc>
          <w:tcPr>
            <w:tcW w:w="1411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>
              <w:drawing>
                <wp:anchor simplePos="0" relativeHeight="251658294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line">
                    <wp:posOffset>-6197</wp:posOffset>
                  </wp:positionV>
                  <wp:extent cx="6097" cy="6096"/>
                  <wp:effectExtent l="0" t="0" r="0" b="0"/>
                  <wp:wrapNone/>
                  <wp:docPr id="954" name="Freeform 9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296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5" name="Freeform 9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8"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397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0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133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366" w:line="240" w:lineRule="auto"/>
              <w:ind w:left="91" w:right="-18" w:firstLine="0"/>
            </w:pPr>
            <w:r>
              <w:drawing>
                <wp:anchor simplePos="0" relativeHeight="25165829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-6197</wp:posOffset>
                  </wp:positionV>
                  <wp:extent cx="6096" cy="6096"/>
                  <wp:effectExtent l="0" t="0" r="0" b="0"/>
                  <wp:wrapNone/>
                  <wp:docPr id="956" name="Freeform 95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1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57" name="Freeform 9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00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line">
                    <wp:posOffset>-6197</wp:posOffset>
                  </wp:positionV>
                  <wp:extent cx="6095" cy="6096"/>
                  <wp:effectExtent l="0" t="0" r="0" b="0"/>
                  <wp:wrapNone/>
                  <wp:docPr id="958" name="Freeform 9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494"/>
        </w:trPr>
        <w:tc>
          <w:tcPr>
            <w:tcW w:w="1608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35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59" name="Freeform 95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522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1" w:right="-18" w:firstLine="0"/>
            </w:pPr>
            <w:r>
              <w:drawing>
                <wp:anchor simplePos="0" relativeHeight="251658337" behindDoc="0" locked="0" layoutInCell="1" allowOverlap="1">
                  <wp:simplePos x="0" y="0"/>
                  <wp:positionH relativeFrom="page">
                    <wp:posOffset>26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60" name="Freeform 96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39" behindDoc="0" locked="0" layoutInCell="1" allowOverlap="1">
                  <wp:simplePos x="0" y="0"/>
                  <wp:positionH relativeFrom="page">
                    <wp:posOffset>966495</wp:posOffset>
                  </wp:positionH>
                  <wp:positionV relativeFrom="line">
                    <wp:posOffset>-101</wp:posOffset>
                  </wp:positionV>
                  <wp:extent cx="6096" cy="6095"/>
                  <wp:effectExtent l="0" t="0" r="0" b="0"/>
                  <wp:wrapNone/>
                  <wp:docPr id="961" name="Freeform 9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GRADE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949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231" w:line="240" w:lineRule="auto"/>
              <w:ind w:left="96" w:right="-18" w:firstLine="0"/>
            </w:pPr>
            <w:r/>
            <w:r>
              <w:rPr baseline="0" dirty="0">
                <w:rFonts w:ascii="Times New Roman" w:hAnsi="Times New Roman" w:cs="Times New Roman"/>
                <w:color w:val="000000"/>
                <w:spacing w:val="-1"/>
                <w:sz w:val="24"/>
                <w:szCs w:val="24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141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1" behindDoc="0" locked="0" layoutInCell="1" allowOverlap="1">
                  <wp:simplePos x="0" y="0"/>
                  <wp:positionH relativeFrom="page">
                    <wp:posOffset>25</wp:posOffset>
                  </wp:positionH>
                  <wp:positionV relativeFrom="paragraph">
                    <wp:posOffset>0</wp:posOffset>
                  </wp:positionV>
                  <wp:extent cx="6097" cy="6095"/>
                  <wp:effectExtent l="0" t="0" r="0" b="0"/>
                  <wp:wrapNone/>
                  <wp:docPr id="962" name="Freeform 9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3" behindDoc="0" locked="0" layoutInCell="1" allowOverlap="1">
                  <wp:simplePos x="0" y="0"/>
                  <wp:positionH relativeFrom="page">
                    <wp:posOffset>896391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63" name="Freeform 96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1397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/>
          </w:p>
        </w:tc>
        <w:tc>
          <w:tcPr>
            <w:tcW w:w="113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drawing>
                <wp:anchor simplePos="0" relativeHeight="251658345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paragraph">
                    <wp:posOffset>0</wp:posOffset>
                  </wp:positionV>
                  <wp:extent cx="6096" cy="6095"/>
                  <wp:effectExtent l="0" t="0" r="0" b="0"/>
                  <wp:wrapNone/>
                  <wp:docPr id="964" name="Freeform 9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5"/>
                          </a:xfrm>
                          <a:custGeom>
                            <a:rect l="l" t="t" r="r" b="b"/>
                            <a:pathLst>
                              <a:path w="6096" h="6095">
                                <a:moveTo>
                                  <a:pt x="0" y="6095"/>
                                </a:moveTo>
                                <a:lnTo>
                                  <a:pt x="6096" y="609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347" behindDoc="0" locked="0" layoutInCell="1" allowOverlap="1">
                  <wp:simplePos x="0" y="0"/>
                  <wp:positionH relativeFrom="page">
                    <wp:posOffset>719659</wp:posOffset>
                  </wp:positionH>
                  <wp:positionV relativeFrom="paragraph">
                    <wp:posOffset>0</wp:posOffset>
                  </wp:positionV>
                  <wp:extent cx="6095" cy="6095"/>
                  <wp:effectExtent l="0" t="0" r="0" b="0"/>
                  <wp:wrapNone/>
                  <wp:docPr id="965" name="Freeform 9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66" name="Freeform 9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9" behindDoc="0" locked="0" layoutInCell="1" allowOverlap="1">
            <wp:simplePos x="0" y="0"/>
            <wp:positionH relativeFrom="page">
              <wp:posOffset>841552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67" name="Freeform 9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3" behindDoc="0" locked="0" layoutInCell="1" allowOverlap="1">
            <wp:simplePos x="0" y="0"/>
            <wp:positionH relativeFrom="page">
              <wp:posOffset>1862963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68" name="Freeform 9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6" behindDoc="0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69" name="Freeform 9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59" behindDoc="0" locked="0" layoutInCell="1" allowOverlap="1">
            <wp:simplePos x="0" y="0"/>
            <wp:positionH relativeFrom="page">
              <wp:posOffset>4067555</wp:posOffset>
            </wp:positionH>
            <wp:positionV relativeFrom="paragraph">
              <wp:posOffset>-6603</wp:posOffset>
            </wp:positionV>
            <wp:extent cx="6097" cy="6096"/>
            <wp:effectExtent l="0" t="0" r="0" b="0"/>
            <wp:wrapNone/>
            <wp:docPr id="970" name="Freeform 9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2" behindDoc="0" locked="0" layoutInCell="1" allowOverlap="1">
            <wp:simplePos x="0" y="0"/>
            <wp:positionH relativeFrom="page">
              <wp:posOffset>4963921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71" name="Freeform 9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5" behindDoc="0" locked="0" layoutInCell="1" allowOverlap="1">
            <wp:simplePos x="0" y="0"/>
            <wp:positionH relativeFrom="page">
              <wp:posOffset>5851271</wp:posOffset>
            </wp:positionH>
            <wp:positionV relativeFrom="paragraph">
              <wp:posOffset>-6603</wp:posOffset>
            </wp:positionV>
            <wp:extent cx="6096" cy="6096"/>
            <wp:effectExtent l="0" t="0" r="0" b="0"/>
            <wp:wrapNone/>
            <wp:docPr id="972" name="Freeform 9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9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73" name="Freeform 9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8" behindDoc="0" locked="0" layoutInCell="1" allowOverlap="1">
            <wp:simplePos x="0" y="0"/>
            <wp:positionH relativeFrom="page">
              <wp:posOffset>6570853</wp:posOffset>
            </wp:positionH>
            <wp:positionV relativeFrom="paragraph">
              <wp:posOffset>-6603</wp:posOffset>
            </wp:positionV>
            <wp:extent cx="6095" cy="6096"/>
            <wp:effectExtent l="0" t="0" r="0" b="0"/>
            <wp:wrapNone/>
            <wp:docPr id="974" name="Freeform 9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25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Strand: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Writing  </w:t>
      </w: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Sub Strand:</w:t>
      </w:r>
      <w:r>
        <w:rPr baseline="0" dirty="0">
          <w:rFonts w:ascii="Times New Roman" w:hAnsi="Times New Roman" w:cs="Times New Roman"/>
          <w:color w:val="000000"/>
          <w:spacing w:val="-4"/>
          <w:sz w:val="24"/>
          <w:szCs w:val="24"/>
          <w:lang w:val="en-US"/>
        </w:rPr>
        <w:t> Emails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Specific Learning Outcomes: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By the end of the lesson, learners should be able to: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Identify the key elements of an email.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Apply the elements in writing an email.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Appreciate the importance of writing emails.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Key Inquiry Question(s):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What is the difference between emails and letters?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</w:t>
      </w:r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Learning Resources: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Skills in English Grade 9, Page 304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Organisation of Learning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Introduction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Review the previous lesson briefly, asking students what they remember about the composition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purpose of letters.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5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Introduce the topic of emails. Guide learners to read and discuss the relevant content on page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304, ensuring they grasp the key concepts regarding emails, such as structure and purpose.  </w:t>
      </w:r>
      <w:r/>
    </w:p>
    <w:p>
      <w:pPr>
        <w:spacing w:after="10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Lesson Development (30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1: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Introduction to Key Elements of Emails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1002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key elements of an email, which include the Subject line, Greeting, Body, Closing,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and Signature. Use a visual aid (like a chart) to illustrate these components.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Engage students in a discussion about each part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—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it is and why it is important.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2: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Analyzing Examples (10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3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Provide students with examples of effective and ineffective emails. Work as a class to identify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what elements work well and what could be improved.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03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Discuss the differences between emails and letters with students, emphasizing format, tone, and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immediacy.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3:</w:t>
      </w:r>
      <w:r>
        <w:rPr baseline="0" dirty="0"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  <w:t> Writing Practice (5 minutes)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2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16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Instruct students to write a short email to a friend inviting them to a school event. Remind them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to incorporate all key elements discussed in the lesson.  </w:t>
      </w: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Step 4:</w:t>
      </w:r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 Sharing and Displaying (5 minutes)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Ask for volunteers to share their emails with the class. Display select emails on the board or a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digital platform as examples. Encourage classmates to offer constructive feedback on the use of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email elements.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 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Conclusion (5 minutes)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Summarize the key points of the lesson, revisiting the elements of an email and their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importance in communication.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Conduct a brief interactive activity, such as quizzing students on what to include in an email or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asking for examples of situations in which emails are used.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935" w:firstLine="0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Preview the next topic on digital communication etiquette to prepare students for the upcoming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lesson.  </w:t>
      </w:r>
      <w:r/>
    </w:p>
    <w:p>
      <w:pPr>
        <w:spacing w:after="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Extended Activities: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Email Pen Pal Program: Pair students with a class from another school to exchange emails.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This will provide real-world practice of email etiquette and the opportunity to apply their writing 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skills.  </w:t>
      </w:r>
      <w:r/>
    </w:p>
    <w:p>
      <w:pPr>
        <w:rPr>
          <w:rFonts w:ascii="Times New Roman" w:hAnsi="Times New Roman" w:cs="Times New Roman"/>
          <w:color w:val="010302"/>
        </w:rPr>
        <w:spacing w:before="4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- Create a Guide: Have students create a visual poster or digital presentation summarizing the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6" w:lineRule="exact"/>
        <w:ind w:left="920" w:right="882" w:firstLine="0"/>
      </w:pP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key elements of effective email writing. Display these in the classroom or share them on a school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z w:val="24"/>
          <w:szCs w:val="24"/>
          <w:lang w:val="en-US"/>
        </w:rPr>
        <w:t>platform.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17" w:lineRule="exact"/>
        <w:ind w:left="920" w:right="882" w:firstLine="0"/>
        <w:jc w:val="both"/>
      </w:pP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- Email Etiquette Role Play: Organize a role-play session where students must respond to various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baseline="0" dirty="0">
          <w:rFonts w:ascii="Times New Roman" w:hAnsi="Times New Roman" w:cs="Times New Roman"/>
          <w:color w:val="000000"/>
          <w:spacing w:val="-1"/>
          <w:sz w:val="24"/>
          <w:szCs w:val="24"/>
          <w:lang w:val="en-US"/>
        </w:rPr>
        <w:t>email scenarios (formal requests, complaints, casual invites) to practice tone and appropriateness.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920" w:right="0" w:firstLine="0"/>
      </w:pPr>
      <w:r/>
      <w:r>
        <w:rPr baseline="0" dirty="0">
          <w:rFonts w:ascii="Times New Roman" w:hAnsi="Times New Roman" w:cs="Times New Roman"/>
          <w:b/>
          <w:bCs/>
          <w:color w:val="000000"/>
          <w:spacing w:val="-3"/>
          <w:sz w:val="24"/>
          <w:szCs w:val="24"/>
          <w:lang w:val="en-US"/>
        </w:rPr>
        <w:t>Teacher Self-Evaluation: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2025-08-28T08:49:44Z</dcterms:created>
  <dcterms:modified xsi:type="dcterms:W3CDTF">2025-08-28T08:49:44Z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